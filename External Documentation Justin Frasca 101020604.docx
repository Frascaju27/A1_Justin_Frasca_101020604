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insideH w:val="single" w:sz="48" w:space="0" w:color="FFFFFF" w:themeColor="background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5C5958" w14:paraId="2AB51293" w14:textId="77777777">
        <w:tc>
          <w:tcPr>
            <w:tcW w:w="10800" w:type="dxa"/>
            <w:vAlign w:val="center"/>
          </w:tcPr>
          <w:tbl>
            <w:tblPr>
              <w:tblW w:w="5000" w:type="pct"/>
              <w:tblBorders>
                <w:insideH w:val="single" w:sz="48" w:space="0" w:color="FFFFFF" w:themeColor="background1"/>
                <w:insideV w:val="single" w:sz="48" w:space="0" w:color="FFFFFF" w:themeColor="background1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00"/>
              <w:gridCol w:w="5400"/>
            </w:tblGrid>
            <w:tr w:rsidR="005C5958" w14:paraId="7DAECEDB" w14:textId="77777777" w:rsidTr="0039722B">
              <w:trPr>
                <w:trHeight w:hRule="exact" w:val="4320"/>
              </w:trPr>
              <w:tc>
                <w:tcPr>
                  <w:tcW w:w="2500" w:type="pct"/>
                  <w:shd w:val="clear" w:color="auto" w:fill="000000" w:themeFill="text1"/>
                  <w:vAlign w:val="center"/>
                </w:tcPr>
                <w:p w14:paraId="184DAC6B" w14:textId="77777777" w:rsidR="005C5958" w:rsidRDefault="0039722B" w:rsidP="0039722B">
                  <w:pPr>
                    <w:pStyle w:val="Title"/>
                  </w:pPr>
                  <w:r>
                    <w:t>Pluto’s Mad</w:t>
                  </w:r>
                </w:p>
              </w:tc>
              <w:tc>
                <w:tcPr>
                  <w:tcW w:w="2500" w:type="pct"/>
                </w:tcPr>
                <w:p w14:paraId="76DC54D1" w14:textId="77777777" w:rsidR="005C5958" w:rsidRDefault="0039722B">
                  <w:r>
                    <w:rPr>
                      <w:noProof/>
                    </w:rPr>
                    <w:drawing>
                      <wp:inline distT="0" distB="0" distL="0" distR="0" wp14:anchorId="30199B14" wp14:editId="615F1B5D">
                        <wp:extent cx="3390900" cy="2624000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Screen Shot 2017-10-19 at 1.26.19 AM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0900" cy="262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C5958" w14:paraId="07B9823B" w14:textId="77777777">
              <w:trPr>
                <w:trHeight w:hRule="exact" w:val="4320"/>
              </w:trPr>
              <w:tc>
                <w:tcPr>
                  <w:tcW w:w="2500" w:type="pct"/>
                </w:tcPr>
                <w:p w14:paraId="3642AE5B" w14:textId="77777777" w:rsidR="005C5958" w:rsidRDefault="00803A9E">
                  <w:r>
                    <w:rPr>
                      <w:noProof/>
                    </w:rPr>
                    <w:drawing>
                      <wp:inline distT="0" distB="0" distL="0" distR="0" wp14:anchorId="05ED8AA1" wp14:editId="04EBF42B">
                        <wp:extent cx="3395057" cy="2637361"/>
                        <wp:effectExtent l="0" t="0" r="8890" b="4445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42-17840257.jp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95057" cy="263736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00" w:type="pct"/>
                </w:tcPr>
                <w:p w14:paraId="3727AA35" w14:textId="77777777" w:rsidR="005C5958" w:rsidRDefault="00803A9E">
                  <w:r>
                    <w:rPr>
                      <w:noProof/>
                    </w:rPr>
                    <w:drawing>
                      <wp:inline distT="0" distB="0" distL="0" distR="0" wp14:anchorId="6B02D981" wp14:editId="675F196E">
                        <wp:extent cx="3390900" cy="2661593"/>
                        <wp:effectExtent l="0" t="0" r="0" b="5715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2-16922719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90900" cy="26615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2C5D624" w14:textId="77777777" w:rsidR="005C5958" w:rsidRDefault="005C5958"/>
        </w:tc>
      </w:tr>
      <w:tr w:rsidR="005C5958" w14:paraId="2C90ECEC" w14:textId="77777777" w:rsidTr="00A56C26">
        <w:trPr>
          <w:trHeight w:hRule="exact" w:val="5400"/>
        </w:trPr>
        <w:tc>
          <w:tcPr>
            <w:tcW w:w="10800" w:type="dxa"/>
            <w:shd w:val="clear" w:color="auto" w:fill="000000" w:themeFill="text1"/>
            <w:vAlign w:val="center"/>
          </w:tcPr>
          <w:p w14:paraId="7F964FAA" w14:textId="77777777" w:rsidR="00A56C26" w:rsidRDefault="00A56C26" w:rsidP="00A56C26">
            <w:pPr>
              <w:pStyle w:val="Subtitle"/>
              <w:ind w:left="0"/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</w:pPr>
            <w:r w:rsidRPr="00A56C26"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  <w:t xml:space="preserve">               </w:t>
            </w:r>
            <w:r w:rsidRPr="00A56C26"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  <w:t xml:space="preserve"> </w:t>
            </w:r>
          </w:p>
          <w:p w14:paraId="447B2ACA" w14:textId="77777777" w:rsidR="00A56C26" w:rsidRDefault="00A56C26" w:rsidP="00A56C26">
            <w:pPr>
              <w:pStyle w:val="Subtitle"/>
              <w:ind w:left="0"/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</w:pPr>
          </w:p>
          <w:p w14:paraId="44254EF0" w14:textId="77777777" w:rsidR="00A56C26" w:rsidRDefault="00A56C26" w:rsidP="00A56C26">
            <w:pPr>
              <w:pStyle w:val="Subtitle"/>
              <w:ind w:left="0"/>
              <w:jc w:val="center"/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</w:pPr>
          </w:p>
          <w:p w14:paraId="665238EF" w14:textId="77777777" w:rsidR="005C5958" w:rsidRPr="00A56C26" w:rsidRDefault="00A56C26" w:rsidP="00A56C26">
            <w:pPr>
              <w:pStyle w:val="Subtitle"/>
              <w:ind w:left="0"/>
              <w:jc w:val="center"/>
              <w:rPr>
                <w:color w:val="FF0000"/>
              </w:rPr>
            </w:pPr>
            <w:r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  <w:t xml:space="preserve">                           </w:t>
            </w:r>
            <w:r w:rsidRPr="00A56C26"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  <w:t>COMP3064 – Game Programming</w:t>
            </w:r>
          </w:p>
          <w:p w14:paraId="7B5F0A4D" w14:textId="77777777" w:rsidR="00A56C26" w:rsidRDefault="00A56C26" w:rsidP="00A56C26">
            <w:pPr>
              <w:jc w:val="center"/>
              <w:rPr>
                <w:rFonts w:eastAsiaTheme="minorEastAsia" w:cstheme="minorHAnsi"/>
                <w:b/>
                <w:i/>
                <w:iCs/>
                <w:color w:val="auto"/>
                <w:sz w:val="40"/>
                <w:szCs w:val="40"/>
              </w:rPr>
            </w:pPr>
            <w:r w:rsidRPr="0066410C">
              <w:rPr>
                <w:rFonts w:eastAsiaTheme="minorEastAsia" w:cstheme="minorHAnsi"/>
                <w:b/>
                <w:i/>
                <w:iCs/>
                <w:color w:val="auto"/>
                <w:sz w:val="40"/>
                <w:szCs w:val="40"/>
              </w:rPr>
              <w:t>Assignment 1</w:t>
            </w:r>
          </w:p>
          <w:p w14:paraId="081B383E" w14:textId="77777777" w:rsidR="00A56C26" w:rsidRPr="0066410C" w:rsidRDefault="00A56C26" w:rsidP="00A56C26">
            <w:pPr>
              <w:jc w:val="center"/>
              <w:rPr>
                <w:rFonts w:eastAsiaTheme="minorEastAsia" w:cstheme="minorHAnsi"/>
                <w:b/>
                <w:i/>
                <w:iCs/>
                <w:color w:val="auto"/>
                <w:sz w:val="40"/>
                <w:szCs w:val="40"/>
              </w:rPr>
            </w:pPr>
            <w:r w:rsidRPr="0066410C">
              <w:rPr>
                <w:rFonts w:eastAsiaTheme="minorEastAsia" w:cstheme="minorHAnsi"/>
                <w:b/>
                <w:i/>
                <w:iCs/>
                <w:color w:val="auto"/>
                <w:sz w:val="40"/>
                <w:szCs w:val="40"/>
              </w:rPr>
              <w:t>Justin Frasca</w:t>
            </w:r>
          </w:p>
          <w:p w14:paraId="17495733" w14:textId="77777777" w:rsidR="00A56C26" w:rsidRPr="0066410C" w:rsidRDefault="00A56C26" w:rsidP="00A56C26">
            <w:pPr>
              <w:jc w:val="center"/>
              <w:rPr>
                <w:rFonts w:eastAsiaTheme="minorEastAsia" w:cstheme="minorHAnsi"/>
                <w:b/>
                <w:i/>
                <w:iCs/>
                <w:color w:val="auto"/>
                <w:sz w:val="40"/>
                <w:szCs w:val="40"/>
              </w:rPr>
            </w:pPr>
            <w:r>
              <w:rPr>
                <w:rFonts w:eastAsiaTheme="minorEastAsia" w:cstheme="minorHAnsi"/>
                <w:b/>
                <w:i/>
                <w:iCs/>
                <w:color w:val="auto"/>
                <w:sz w:val="40"/>
                <w:szCs w:val="40"/>
              </w:rPr>
              <w:t xml:space="preserve"> 101020604</w:t>
            </w:r>
          </w:p>
          <w:p w14:paraId="73A30D9A" w14:textId="77777777" w:rsidR="00A56C26" w:rsidRDefault="00A56C26" w:rsidP="00A56C26">
            <w:pPr>
              <w:jc w:val="center"/>
              <w:rPr>
                <w:rFonts w:eastAsiaTheme="minorEastAsia" w:cstheme="minorHAnsi"/>
                <w:b/>
                <w:i/>
                <w:iCs/>
                <w:color w:val="auto"/>
                <w:sz w:val="40"/>
                <w:szCs w:val="40"/>
              </w:rPr>
            </w:pPr>
          </w:p>
          <w:p w14:paraId="514DB120" w14:textId="77777777" w:rsidR="005C5958" w:rsidRDefault="005C5958">
            <w:pPr>
              <w:pStyle w:val="BlockText"/>
            </w:pPr>
          </w:p>
        </w:tc>
      </w:tr>
      <w:tr w:rsidR="00A56C26" w14:paraId="30132B66" w14:textId="77777777" w:rsidTr="00A56C26">
        <w:trPr>
          <w:trHeight w:hRule="exact" w:val="260"/>
        </w:trPr>
        <w:tc>
          <w:tcPr>
            <w:tcW w:w="10800" w:type="dxa"/>
            <w:shd w:val="clear" w:color="auto" w:fill="000000" w:themeFill="text1"/>
            <w:vAlign w:val="center"/>
          </w:tcPr>
          <w:p w14:paraId="4EDDDA79" w14:textId="77777777" w:rsidR="00A56C26" w:rsidRPr="00A56C26" w:rsidRDefault="00A56C26" w:rsidP="00A56C26">
            <w:pPr>
              <w:pStyle w:val="Subtitle"/>
              <w:ind w:left="0"/>
              <w:rPr>
                <w:rFonts w:cstheme="minorHAnsi"/>
                <w:b/>
                <w:i/>
                <w:iCs/>
                <w:color w:val="FF0000"/>
                <w:sz w:val="36"/>
                <w:szCs w:val="21"/>
              </w:rPr>
            </w:pPr>
          </w:p>
        </w:tc>
      </w:tr>
    </w:tbl>
    <w:p w14:paraId="6A74C0EB" w14:textId="77777777" w:rsidR="00AF2266" w:rsidRPr="00A56C26" w:rsidRDefault="00803A9E" w:rsidP="00AF2266">
      <w:pPr>
        <w:pStyle w:val="Heading1"/>
        <w:pBdr>
          <w:top w:val="single" w:sz="4" w:space="11" w:color="663366" w:themeColor="accent1"/>
          <w:bottom w:val="single" w:sz="4" w:space="16" w:color="663366" w:themeColor="accent1"/>
        </w:pBdr>
        <w:shd w:val="clear" w:color="auto" w:fill="000000" w:themeFill="text1"/>
        <w:rPr>
          <w:sz w:val="40"/>
          <w:szCs w:val="40"/>
        </w:rPr>
      </w:pPr>
      <w:r>
        <w:br w:type="page"/>
      </w:r>
      <w:r w:rsidR="00AF2266">
        <w:rPr>
          <w:rFonts w:eastAsiaTheme="minorEastAsia"/>
          <w:b/>
          <w:iCs/>
          <w:color w:val="auto"/>
          <w:sz w:val="40"/>
          <w:szCs w:val="40"/>
        </w:rPr>
        <w:lastRenderedPageBreak/>
        <w:t>Table of Contents</w:t>
      </w:r>
    </w:p>
    <w:p w14:paraId="1C19E18C" w14:textId="77777777" w:rsidR="005C5958" w:rsidRDefault="005C5958"/>
    <w:p w14:paraId="27EE7A19" w14:textId="77777777" w:rsidR="00AF2266" w:rsidRPr="00AF2266" w:rsidRDefault="00AF2266" w:rsidP="00DE4FBE">
      <w:pPr>
        <w:pBdr>
          <w:top w:val="single" w:sz="4" w:space="0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7F7F7F" w:themeFill="text1" w:themeFillTint="80"/>
        <w:jc w:val="center"/>
        <w:rPr>
          <w:b/>
          <w:color w:val="FFFFFF" w:themeColor="background1"/>
          <w:sz w:val="28"/>
          <w:szCs w:val="28"/>
        </w:rPr>
      </w:pPr>
      <w:r w:rsidRPr="00AF2266">
        <w:rPr>
          <w:b/>
          <w:color w:val="FFFFFF" w:themeColor="background1"/>
          <w:sz w:val="28"/>
          <w:szCs w:val="28"/>
        </w:rPr>
        <w:t>Page 1</w:t>
      </w:r>
    </w:p>
    <w:p w14:paraId="02CEDA71" w14:textId="77777777" w:rsidR="00AF2266" w:rsidRDefault="00AF2266" w:rsidP="00AF226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Game Description</w:t>
      </w:r>
    </w:p>
    <w:p w14:paraId="549ECDDB" w14:textId="77777777" w:rsidR="00AF2266" w:rsidRDefault="00AF2266" w:rsidP="00AF226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Controls Description</w:t>
      </w:r>
    </w:p>
    <w:p w14:paraId="6B4C3C3A" w14:textId="77777777" w:rsidR="00AF2266" w:rsidRPr="00AF2266" w:rsidRDefault="00AF2266" w:rsidP="00DE4FBE">
      <w:pPr>
        <w:pBdr>
          <w:top w:val="single" w:sz="4" w:space="0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7F7F7F" w:themeFill="text1" w:themeFillTint="80"/>
        <w:jc w:val="center"/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</w:rPr>
        <w:t>Page 2</w:t>
      </w:r>
    </w:p>
    <w:p w14:paraId="66AF5C9A" w14:textId="77777777" w:rsidR="00AF2266" w:rsidRPr="00DE4FBE" w:rsidRDefault="00AF2266" w:rsidP="00AF2266">
      <w:pPr>
        <w:jc w:val="center"/>
        <w:rPr>
          <w:b/>
          <w:sz w:val="40"/>
          <w:szCs w:val="40"/>
        </w:rPr>
      </w:pPr>
      <w:r w:rsidRPr="00DE4FBE">
        <w:rPr>
          <w:b/>
          <w:sz w:val="40"/>
          <w:szCs w:val="40"/>
        </w:rPr>
        <w:t>Interface Sketch</w:t>
      </w:r>
    </w:p>
    <w:p w14:paraId="7080708F" w14:textId="77777777" w:rsidR="00AF2266" w:rsidRPr="00AF2266" w:rsidRDefault="00AF2266" w:rsidP="00DE4FBE">
      <w:pPr>
        <w:pBdr>
          <w:top w:val="single" w:sz="4" w:space="0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7F7F7F" w:themeFill="text1" w:themeFillTint="80"/>
        <w:jc w:val="center"/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</w:rPr>
        <w:t>Page 3</w:t>
      </w:r>
    </w:p>
    <w:p w14:paraId="0A6B1E61" w14:textId="77777777" w:rsidR="00AF2266" w:rsidRPr="00DE4FBE" w:rsidRDefault="00AF2266" w:rsidP="00AF2266">
      <w:pPr>
        <w:jc w:val="center"/>
        <w:rPr>
          <w:b/>
          <w:sz w:val="40"/>
          <w:szCs w:val="40"/>
        </w:rPr>
      </w:pPr>
      <w:r w:rsidRPr="00DE4FBE">
        <w:rPr>
          <w:b/>
          <w:sz w:val="40"/>
          <w:szCs w:val="40"/>
        </w:rPr>
        <w:t xml:space="preserve">Screen Description </w:t>
      </w:r>
    </w:p>
    <w:p w14:paraId="4A792F9A" w14:textId="77777777" w:rsidR="00DE4FBE" w:rsidRPr="00AF2266" w:rsidRDefault="00DE4FBE" w:rsidP="00DE4FBE">
      <w:pPr>
        <w:pBdr>
          <w:top w:val="single" w:sz="4" w:space="0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7F7F7F" w:themeFill="text1" w:themeFillTint="80"/>
        <w:jc w:val="center"/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</w:rPr>
        <w:t>Page 4</w:t>
      </w:r>
    </w:p>
    <w:p w14:paraId="262401E9" w14:textId="77777777" w:rsidR="00DE4FBE" w:rsidRPr="00DE4FBE" w:rsidRDefault="00DE4FBE" w:rsidP="00AF2266">
      <w:pPr>
        <w:jc w:val="center"/>
        <w:rPr>
          <w:b/>
          <w:sz w:val="40"/>
          <w:szCs w:val="40"/>
        </w:rPr>
      </w:pPr>
      <w:r w:rsidRPr="00DE4FBE">
        <w:rPr>
          <w:b/>
          <w:sz w:val="40"/>
          <w:szCs w:val="40"/>
        </w:rPr>
        <w:t xml:space="preserve">Enemy’s </w:t>
      </w:r>
    </w:p>
    <w:p w14:paraId="4E6A0EC0" w14:textId="77777777" w:rsidR="00DE4FBE" w:rsidRPr="00DE4FBE" w:rsidRDefault="00DE4FBE" w:rsidP="00AF2266">
      <w:pPr>
        <w:jc w:val="center"/>
        <w:rPr>
          <w:b/>
          <w:sz w:val="40"/>
          <w:szCs w:val="40"/>
        </w:rPr>
      </w:pPr>
      <w:r w:rsidRPr="00DE4FBE">
        <w:rPr>
          <w:b/>
          <w:sz w:val="40"/>
          <w:szCs w:val="40"/>
        </w:rPr>
        <w:t xml:space="preserve">Scoring </w:t>
      </w:r>
      <w:bookmarkStart w:id="0" w:name="_GoBack"/>
      <w:bookmarkEnd w:id="0"/>
    </w:p>
    <w:p w14:paraId="55C4C40D" w14:textId="77777777" w:rsidR="00DE4FBE" w:rsidRPr="00DE4FBE" w:rsidRDefault="00DE4FBE" w:rsidP="00AF2266">
      <w:pPr>
        <w:jc w:val="center"/>
        <w:rPr>
          <w:b/>
          <w:sz w:val="40"/>
          <w:szCs w:val="40"/>
        </w:rPr>
      </w:pPr>
      <w:r w:rsidRPr="00DE4FBE">
        <w:rPr>
          <w:b/>
          <w:sz w:val="40"/>
          <w:szCs w:val="40"/>
        </w:rPr>
        <w:t>Sound Index</w:t>
      </w:r>
    </w:p>
    <w:p w14:paraId="78A1FA90" w14:textId="77777777" w:rsidR="00DE4FBE" w:rsidRPr="00AF2266" w:rsidRDefault="00DE4FBE" w:rsidP="00DE4FBE">
      <w:pPr>
        <w:pBdr>
          <w:top w:val="single" w:sz="4" w:space="0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7F7F7F" w:themeFill="text1" w:themeFillTint="80"/>
        <w:jc w:val="center"/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</w:rPr>
        <w:t>Page 5</w:t>
      </w:r>
    </w:p>
    <w:p w14:paraId="79167054" w14:textId="77777777" w:rsidR="00DE4FBE" w:rsidRPr="00DE4FBE" w:rsidRDefault="00DE4FBE" w:rsidP="00AF2266">
      <w:pPr>
        <w:jc w:val="center"/>
        <w:rPr>
          <w:b/>
          <w:sz w:val="40"/>
          <w:szCs w:val="40"/>
        </w:rPr>
      </w:pPr>
      <w:r w:rsidRPr="00DE4FBE">
        <w:rPr>
          <w:b/>
          <w:sz w:val="40"/>
          <w:szCs w:val="40"/>
        </w:rPr>
        <w:t>Art Index</w:t>
      </w:r>
    </w:p>
    <w:p w14:paraId="6CE036D5" w14:textId="77777777" w:rsidR="00AF2266" w:rsidRDefault="00AF2266"/>
    <w:p w14:paraId="70A46E01" w14:textId="77777777" w:rsidR="00AF2266" w:rsidRDefault="00AF2266"/>
    <w:p w14:paraId="6F1D1A77" w14:textId="77777777" w:rsidR="00AF2266" w:rsidRDefault="00AF2266"/>
    <w:p w14:paraId="4A8D3C0B" w14:textId="77777777" w:rsidR="00AF2266" w:rsidRDefault="00AF2266"/>
    <w:p w14:paraId="274552BB" w14:textId="77777777" w:rsidR="00AF2266" w:rsidRDefault="00AF2266"/>
    <w:p w14:paraId="29839685" w14:textId="77777777" w:rsidR="00AF2266" w:rsidRDefault="00AF2266"/>
    <w:p w14:paraId="383223D7" w14:textId="77777777" w:rsidR="005C5958" w:rsidRPr="00A56C26" w:rsidRDefault="00A56C26" w:rsidP="005E216A">
      <w:pPr>
        <w:pStyle w:val="Heading1"/>
        <w:pBdr>
          <w:top w:val="single" w:sz="4" w:space="11" w:color="663366" w:themeColor="accent1"/>
          <w:bottom w:val="single" w:sz="4" w:space="16" w:color="663366" w:themeColor="accent1"/>
        </w:pBdr>
        <w:shd w:val="clear" w:color="auto" w:fill="000000" w:themeFill="text1"/>
        <w:rPr>
          <w:sz w:val="40"/>
          <w:szCs w:val="40"/>
        </w:rPr>
      </w:pPr>
      <w:r w:rsidRPr="00A56C26">
        <w:rPr>
          <w:rFonts w:eastAsiaTheme="minorEastAsia"/>
          <w:b/>
          <w:iCs/>
          <w:color w:val="auto"/>
          <w:sz w:val="40"/>
          <w:szCs w:val="40"/>
        </w:rPr>
        <w:t>Game Description</w:t>
      </w:r>
    </w:p>
    <w:p w14:paraId="7695B96E" w14:textId="77777777" w:rsidR="00A56C26" w:rsidRPr="00A56C26" w:rsidRDefault="00A56C26" w:rsidP="00A56C26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“</w:t>
      </w:r>
      <w:r w:rsidRPr="00A56C26">
        <w:rPr>
          <w:b/>
          <w:color w:val="000000" w:themeColor="text1"/>
          <w:sz w:val="32"/>
          <w:szCs w:val="32"/>
        </w:rPr>
        <w:t>Pluto is mad that earth is saying it’s not a planet anymore!</w:t>
      </w:r>
      <w:r>
        <w:rPr>
          <w:b/>
          <w:color w:val="000000" w:themeColor="text1"/>
          <w:sz w:val="32"/>
          <w:szCs w:val="32"/>
        </w:rPr>
        <w:t>”</w:t>
      </w:r>
    </w:p>
    <w:p w14:paraId="68F7B85B" w14:textId="77777777" w:rsidR="00A56C26" w:rsidRPr="00A56C26" w:rsidRDefault="00A56C26" w:rsidP="00A56C26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“</w:t>
      </w:r>
      <w:r w:rsidRPr="00A56C26">
        <w:rPr>
          <w:b/>
          <w:color w:val="000000" w:themeColor="text1"/>
          <w:sz w:val="32"/>
          <w:szCs w:val="32"/>
        </w:rPr>
        <w:t>Earth sent one hero to defend the galaxy and shoot down incoming spaceships!</w:t>
      </w:r>
      <w:r>
        <w:rPr>
          <w:b/>
          <w:color w:val="000000" w:themeColor="text1"/>
          <w:sz w:val="32"/>
          <w:szCs w:val="32"/>
        </w:rPr>
        <w:t>”</w:t>
      </w:r>
    </w:p>
    <w:p w14:paraId="02685D98" w14:textId="77777777" w:rsidR="00A56C26" w:rsidRPr="00A56C26" w:rsidRDefault="00A56C26" w:rsidP="002B5E03">
      <w:pPr>
        <w:jc w:val="center"/>
        <w:rPr>
          <w:sz w:val="28"/>
          <w:szCs w:val="28"/>
        </w:rPr>
      </w:pPr>
      <w:r w:rsidRPr="00A56C26">
        <w:rPr>
          <w:sz w:val="28"/>
          <w:szCs w:val="28"/>
        </w:rPr>
        <w:t>The enemy isn’t technologically advanced enough to fire back so the hero is just having target practice but if the enemy gets past him he loses a life or if they crash into him he will also die so he has to be quicker and shoot as fast as he can to defend the earth.</w:t>
      </w:r>
    </w:p>
    <w:p w14:paraId="78DB3E39" w14:textId="77777777" w:rsidR="005C5958" w:rsidRDefault="005C5958"/>
    <w:p w14:paraId="0DEEFEC8" w14:textId="77777777" w:rsidR="00A56C26" w:rsidRPr="00A56C26" w:rsidRDefault="00A56C26" w:rsidP="005E216A">
      <w:pPr>
        <w:pStyle w:val="Heading1"/>
        <w:pBdr>
          <w:top w:val="single" w:sz="4" w:space="11" w:color="663366" w:themeColor="accent1"/>
          <w:bottom w:val="single" w:sz="4" w:space="11" w:color="663366" w:themeColor="accent1"/>
        </w:pBdr>
        <w:shd w:val="clear" w:color="auto" w:fill="000000" w:themeFill="text1"/>
        <w:rPr>
          <w:sz w:val="40"/>
          <w:szCs w:val="40"/>
        </w:rPr>
      </w:pPr>
      <w:r>
        <w:rPr>
          <w:rFonts w:eastAsiaTheme="minorEastAsia"/>
          <w:b/>
          <w:iCs/>
          <w:color w:val="auto"/>
          <w:sz w:val="40"/>
          <w:szCs w:val="40"/>
        </w:rPr>
        <w:t xml:space="preserve">Controls </w:t>
      </w:r>
      <w:r w:rsidRPr="00A56C26">
        <w:rPr>
          <w:rFonts w:eastAsiaTheme="minorEastAsia"/>
          <w:b/>
          <w:iCs/>
          <w:color w:val="auto"/>
          <w:sz w:val="40"/>
          <w:szCs w:val="40"/>
        </w:rPr>
        <w:t>Description</w:t>
      </w:r>
    </w:p>
    <w:p w14:paraId="24B1029E" w14:textId="77777777" w:rsidR="009358EA" w:rsidRPr="009358EA" w:rsidRDefault="00A56C26" w:rsidP="002B5E03">
      <w:pPr>
        <w:jc w:val="center"/>
        <w:rPr>
          <w:rFonts w:cstheme="minorHAnsi"/>
          <w:sz w:val="28"/>
          <w:szCs w:val="28"/>
        </w:rPr>
      </w:pPr>
      <w:r w:rsidRPr="009358EA">
        <w:rPr>
          <w:sz w:val="28"/>
          <w:szCs w:val="28"/>
        </w:rPr>
        <w:t xml:space="preserve">The </w:t>
      </w:r>
      <w:r w:rsidRPr="009358EA">
        <w:rPr>
          <w:sz w:val="28"/>
          <w:szCs w:val="28"/>
        </w:rPr>
        <w:t xml:space="preserve">Hero can go up down and forward and back using </w:t>
      </w:r>
      <w:r w:rsidR="009358EA" w:rsidRPr="009358EA">
        <w:rPr>
          <w:sz w:val="28"/>
          <w:szCs w:val="28"/>
        </w:rPr>
        <w:t xml:space="preserve">the arrow keys as well as </w:t>
      </w:r>
      <w:r w:rsidR="009358EA" w:rsidRPr="009358EA">
        <w:rPr>
          <w:rFonts w:cstheme="minorHAnsi"/>
          <w:sz w:val="28"/>
          <w:szCs w:val="28"/>
        </w:rPr>
        <w:t>(W, S, A, D)</w:t>
      </w:r>
      <w:r w:rsidR="009358EA" w:rsidRPr="009358EA">
        <w:rPr>
          <w:rFonts w:cstheme="minorHAnsi"/>
          <w:sz w:val="28"/>
          <w:szCs w:val="28"/>
        </w:rPr>
        <w:t>;</w:t>
      </w:r>
    </w:p>
    <w:p w14:paraId="35BE3793" w14:textId="77777777" w:rsidR="009358EA" w:rsidRDefault="009358EA" w:rsidP="002B5E03">
      <w:pPr>
        <w:jc w:val="center"/>
        <w:rPr>
          <w:rFonts w:cstheme="minorHAnsi"/>
          <w:sz w:val="28"/>
          <w:szCs w:val="28"/>
        </w:rPr>
      </w:pPr>
      <w:r w:rsidRPr="009358EA">
        <w:rPr>
          <w:rFonts w:cstheme="minorHAnsi"/>
          <w:sz w:val="28"/>
          <w:szCs w:val="28"/>
        </w:rPr>
        <w:t>The more he goes forward the harder the fight will be so he must keep his cool and stay close to home and utilize his shooting ability’s.</w:t>
      </w:r>
    </w:p>
    <w:p w14:paraId="5D66C383" w14:textId="77777777" w:rsidR="00700C9C" w:rsidRDefault="00700C9C">
      <w:pPr>
        <w:rPr>
          <w:rFonts w:cstheme="minorHAnsi"/>
          <w:sz w:val="28"/>
          <w:szCs w:val="28"/>
        </w:rPr>
      </w:pPr>
    </w:p>
    <w:p w14:paraId="4A6772DF" w14:textId="77777777" w:rsidR="00700C9C" w:rsidRDefault="00700C9C">
      <w:pPr>
        <w:rPr>
          <w:rFonts w:cstheme="minorHAnsi"/>
          <w:sz w:val="28"/>
          <w:szCs w:val="28"/>
        </w:rPr>
      </w:pPr>
    </w:p>
    <w:p w14:paraId="7DAEBFA2" w14:textId="77777777" w:rsidR="00700C9C" w:rsidRDefault="00700C9C" w:rsidP="005E216A">
      <w:pPr>
        <w:pStyle w:val="Heading1"/>
        <w:pBdr>
          <w:top w:val="single" w:sz="4" w:space="10" w:color="663366" w:themeColor="accent1"/>
          <w:bottom w:val="single" w:sz="4" w:space="0" w:color="663366" w:themeColor="accent1"/>
        </w:pBdr>
        <w:shd w:val="clear" w:color="auto" w:fill="000000" w:themeFill="text1"/>
        <w:rPr>
          <w:rFonts w:eastAsiaTheme="minorEastAsia"/>
          <w:b/>
          <w:iCs/>
          <w:color w:val="auto"/>
          <w:sz w:val="40"/>
          <w:szCs w:val="40"/>
        </w:rPr>
      </w:pPr>
      <w:r>
        <w:rPr>
          <w:rFonts w:eastAsiaTheme="minorEastAsia"/>
          <w:b/>
          <w:iCs/>
          <w:color w:val="auto"/>
          <w:sz w:val="40"/>
          <w:szCs w:val="40"/>
        </w:rPr>
        <w:lastRenderedPageBreak/>
        <w:t>Interface Sketch</w:t>
      </w:r>
    </w:p>
    <w:p w14:paraId="33FA95E6" w14:textId="77777777" w:rsidR="00700C9C" w:rsidRPr="00A56C26" w:rsidRDefault="00700C9C" w:rsidP="005E216A">
      <w:pPr>
        <w:pStyle w:val="Heading1"/>
        <w:pBdr>
          <w:top w:val="single" w:sz="4" w:space="10" w:color="663366" w:themeColor="accent1"/>
          <w:bottom w:val="single" w:sz="4" w:space="0" w:color="663366" w:themeColor="accent1"/>
        </w:pBdr>
        <w:shd w:val="clear" w:color="auto" w:fill="000000" w:themeFill="text1"/>
        <w:jc w:val="left"/>
        <w:rPr>
          <w:sz w:val="40"/>
          <w:szCs w:val="40"/>
        </w:rPr>
      </w:pPr>
    </w:p>
    <w:p w14:paraId="2F556FB3" w14:textId="77777777" w:rsidR="00700C9C" w:rsidRDefault="00700C9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65F7CA2" wp14:editId="583D2D5D">
            <wp:extent cx="6795135" cy="2371725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yNo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026" cy="23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E304" w14:textId="77777777" w:rsidR="00700C9C" w:rsidRDefault="00700C9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E89A0FE" wp14:editId="10F209D1">
            <wp:extent cx="6795135" cy="2437130"/>
            <wp:effectExtent l="0" t="0" r="1206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ePla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059" cy="247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0B1C" w14:textId="77777777" w:rsidR="00700C9C" w:rsidRDefault="00700C9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9DB34E2" wp14:editId="0988949A">
            <wp:extent cx="6680835" cy="2265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 O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550" cy="22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185A" w14:textId="77777777" w:rsidR="00BC71B3" w:rsidRDefault="00BC71B3" w:rsidP="005E216A">
      <w:pPr>
        <w:pStyle w:val="Heading1"/>
        <w:pBdr>
          <w:top w:val="single" w:sz="4" w:space="11" w:color="663366" w:themeColor="accent1"/>
          <w:bottom w:val="single" w:sz="4" w:space="0" w:color="663366" w:themeColor="accent1"/>
        </w:pBdr>
        <w:shd w:val="clear" w:color="auto" w:fill="000000" w:themeFill="text1"/>
        <w:rPr>
          <w:rFonts w:eastAsiaTheme="minorEastAsia"/>
          <w:b/>
          <w:iCs/>
          <w:color w:val="auto"/>
          <w:sz w:val="40"/>
          <w:szCs w:val="40"/>
        </w:rPr>
      </w:pPr>
      <w:r>
        <w:rPr>
          <w:rFonts w:eastAsiaTheme="minorEastAsia"/>
          <w:b/>
          <w:iCs/>
          <w:color w:val="auto"/>
          <w:sz w:val="40"/>
          <w:szCs w:val="40"/>
        </w:rPr>
        <w:lastRenderedPageBreak/>
        <w:t>Screen Descriptions</w:t>
      </w:r>
    </w:p>
    <w:p w14:paraId="2EA1ECBE" w14:textId="77777777" w:rsidR="00BC71B3" w:rsidRDefault="00BC71B3" w:rsidP="005E216A">
      <w:pPr>
        <w:pStyle w:val="Heading1"/>
        <w:pBdr>
          <w:top w:val="single" w:sz="4" w:space="11" w:color="663366" w:themeColor="accent1"/>
          <w:bottom w:val="single" w:sz="4" w:space="0" w:color="663366" w:themeColor="accent1"/>
        </w:pBdr>
        <w:shd w:val="clear" w:color="auto" w:fill="000000" w:themeFill="text1"/>
        <w:rPr>
          <w:rFonts w:eastAsiaTheme="minorEastAsia"/>
          <w:b/>
          <w:iCs/>
          <w:color w:val="auto"/>
          <w:sz w:val="40"/>
          <w:szCs w:val="40"/>
        </w:rPr>
      </w:pPr>
    </w:p>
    <w:p w14:paraId="150409C5" w14:textId="77777777" w:rsidR="00BC71B3" w:rsidRDefault="00BC71B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7B98AE5" wp14:editId="041260D1">
            <wp:extent cx="6909435" cy="34696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9 at 1.33.3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8EC0" w14:textId="77777777" w:rsidR="00BC71B3" w:rsidRPr="00BC71B3" w:rsidRDefault="00BC71B3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  <w:r w:rsidRPr="00BC71B3">
        <w:rPr>
          <w:rFonts w:cstheme="minorHAnsi"/>
          <w:b/>
          <w:color w:val="000000" w:themeColor="text1"/>
          <w:sz w:val="28"/>
          <w:szCs w:val="28"/>
        </w:rPr>
        <w:t>Start Game</w:t>
      </w:r>
    </w:p>
    <w:p w14:paraId="722C40D3" w14:textId="77777777" w:rsidR="00BC71B3" w:rsidRDefault="00BC71B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018DB6F" wp14:editId="64A7234A">
            <wp:extent cx="6909435" cy="29870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9 at 1.26.1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678" cy="30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E021" w14:textId="77777777" w:rsidR="00BC71B3" w:rsidRPr="00BC71B3" w:rsidRDefault="00BC71B3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  <w:r w:rsidRPr="00BC71B3">
        <w:rPr>
          <w:rFonts w:cstheme="minorHAnsi"/>
          <w:b/>
          <w:color w:val="000000" w:themeColor="text1"/>
          <w:sz w:val="28"/>
          <w:szCs w:val="28"/>
        </w:rPr>
        <w:t>Playing Game</w:t>
      </w:r>
    </w:p>
    <w:p w14:paraId="2A062709" w14:textId="77777777" w:rsidR="00BC71B3" w:rsidRDefault="00BC71B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B01B249" wp14:editId="0B2183A6">
            <wp:extent cx="6909435" cy="3888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0-19 at 1.34.3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214" cy="38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3DF7" w14:textId="77777777" w:rsidR="00BC71B3" w:rsidRDefault="00BC71B3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  <w:r w:rsidRPr="00BC71B3">
        <w:rPr>
          <w:rFonts w:cstheme="minorHAnsi"/>
          <w:b/>
          <w:color w:val="000000" w:themeColor="text1"/>
          <w:sz w:val="28"/>
          <w:szCs w:val="28"/>
        </w:rPr>
        <w:t>Game over your high score and restart option</w:t>
      </w:r>
    </w:p>
    <w:p w14:paraId="289A0154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3731A9C4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074A8B2A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51C97E42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39FD8610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4E0CF6B8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6261C1B1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5B507CC4" w14:textId="77777777" w:rsidR="00DE4FBE" w:rsidRDefault="00DE4FBE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39CF4066" w14:textId="77777777" w:rsidR="00BC71B3" w:rsidRPr="00BC71B3" w:rsidRDefault="00BC71B3" w:rsidP="00BC71B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</w:p>
    <w:p w14:paraId="5EE650AF" w14:textId="77777777" w:rsidR="002B5E03" w:rsidRPr="005E216A" w:rsidRDefault="002B5E03" w:rsidP="005E216A">
      <w:pPr>
        <w:pStyle w:val="Heading1"/>
        <w:pBdr>
          <w:top w:val="single" w:sz="4" w:space="14" w:color="663366" w:themeColor="accent1"/>
          <w:bottom w:val="single" w:sz="4" w:space="0" w:color="663366" w:themeColor="accent1"/>
        </w:pBdr>
        <w:shd w:val="clear" w:color="auto" w:fill="000000" w:themeFill="text1"/>
        <w:rPr>
          <w:rFonts w:ascii="Abadi MT Condensed Extra Bold" w:eastAsiaTheme="minorEastAsia" w:hAnsi="Abadi MT Condensed Extra Bold" w:cs="Apple Chancery"/>
          <w:b/>
          <w:iCs/>
          <w:color w:val="auto"/>
          <w:sz w:val="48"/>
          <w:szCs w:val="48"/>
        </w:rPr>
      </w:pPr>
      <w:r w:rsidRPr="005E216A">
        <w:rPr>
          <w:rFonts w:ascii="Abadi MT Condensed Extra Bold" w:eastAsiaTheme="minorEastAsia" w:hAnsi="Abadi MT Condensed Extra Bold" w:cs="Apple Chancery"/>
          <w:b/>
          <w:iCs/>
          <w:color w:val="auto"/>
          <w:sz w:val="48"/>
          <w:szCs w:val="48"/>
        </w:rPr>
        <w:lastRenderedPageBreak/>
        <w:t>Enemy’s</w:t>
      </w:r>
    </w:p>
    <w:p w14:paraId="44B23C4A" w14:textId="77777777" w:rsidR="00BC71B3" w:rsidRDefault="002B5E03" w:rsidP="002B5E03">
      <w:pPr>
        <w:jc w:val="center"/>
        <w:rPr>
          <w:rFonts w:cstheme="minorHAnsi"/>
          <w:b/>
          <w:color w:val="000000" w:themeColor="text1"/>
          <w:sz w:val="28"/>
          <w:szCs w:val="28"/>
        </w:rPr>
      </w:pPr>
      <w:r w:rsidRPr="002B5E03">
        <w:rPr>
          <w:rFonts w:cstheme="minorHAnsi"/>
          <w:b/>
          <w:color w:val="000000" w:themeColor="text1"/>
          <w:sz w:val="28"/>
          <w:szCs w:val="28"/>
        </w:rPr>
        <w:t>“They keep coming”</w:t>
      </w:r>
    </w:p>
    <w:p w14:paraId="04BFC03F" w14:textId="77777777" w:rsidR="005E216A" w:rsidRDefault="002B5E03" w:rsidP="00DE4FBE">
      <w:pPr>
        <w:jc w:val="center"/>
        <w:rPr>
          <w:rFonts w:cstheme="minorHAnsi"/>
          <w:color w:val="000000" w:themeColor="text1"/>
          <w:sz w:val="28"/>
          <w:szCs w:val="28"/>
        </w:rPr>
      </w:pPr>
      <w:r w:rsidRPr="002B5E03">
        <w:rPr>
          <w:rFonts w:cstheme="minorHAnsi"/>
          <w:color w:val="000000" w:themeColor="text1"/>
          <w:sz w:val="28"/>
          <w:szCs w:val="28"/>
        </w:rPr>
        <w:t>The enemy’s spawn and go straight along the x axis. When the enemy respawn</w:t>
      </w:r>
      <w:r>
        <w:rPr>
          <w:rFonts w:cstheme="minorHAnsi"/>
          <w:color w:val="000000" w:themeColor="text1"/>
          <w:sz w:val="28"/>
          <w:szCs w:val="28"/>
        </w:rPr>
        <w:t>s,</w:t>
      </w:r>
      <w:r w:rsidRPr="002B5E03">
        <w:rPr>
          <w:rFonts w:cstheme="minorHAnsi"/>
          <w:color w:val="000000" w:themeColor="text1"/>
          <w:sz w:val="28"/>
          <w:szCs w:val="28"/>
        </w:rPr>
        <w:t xml:space="preserve"> they respawn anywhere on</w:t>
      </w:r>
      <w:r>
        <w:rPr>
          <w:rFonts w:cstheme="minorHAnsi"/>
          <w:color w:val="000000" w:themeColor="text1"/>
          <w:sz w:val="28"/>
          <w:szCs w:val="28"/>
        </w:rPr>
        <w:t xml:space="preserve"> the screen at different speeds. They can </w:t>
      </w:r>
      <w:r w:rsidR="005E216A">
        <w:rPr>
          <w:rFonts w:cstheme="minorHAnsi"/>
          <w:color w:val="000000" w:themeColor="text1"/>
          <w:sz w:val="28"/>
          <w:szCs w:val="28"/>
        </w:rPr>
        <w:t>destroy the player if they get past the player or crash into him.</w:t>
      </w:r>
    </w:p>
    <w:p w14:paraId="4B3EF0CD" w14:textId="77777777" w:rsidR="005E216A" w:rsidRDefault="005E216A" w:rsidP="002B5E03">
      <w:pPr>
        <w:jc w:val="center"/>
        <w:rPr>
          <w:rFonts w:cstheme="minorHAnsi"/>
          <w:color w:val="000000" w:themeColor="text1"/>
          <w:sz w:val="28"/>
          <w:szCs w:val="28"/>
        </w:rPr>
      </w:pPr>
    </w:p>
    <w:p w14:paraId="48A8BFFD" w14:textId="77777777" w:rsidR="005E216A" w:rsidRPr="005E216A" w:rsidRDefault="005E216A" w:rsidP="005E216A">
      <w:pPr>
        <w:pStyle w:val="Heading1"/>
        <w:pBdr>
          <w:top w:val="single" w:sz="4" w:space="7" w:color="663366" w:themeColor="accent1"/>
          <w:bottom w:val="single" w:sz="4" w:space="0" w:color="663366" w:themeColor="accent1"/>
        </w:pBdr>
        <w:shd w:val="clear" w:color="auto" w:fill="000000" w:themeFill="text1"/>
        <w:rPr>
          <w:rFonts w:eastAsiaTheme="minorEastAsia"/>
          <w:b/>
          <w:iCs/>
          <w:color w:val="auto"/>
          <w:sz w:val="48"/>
          <w:szCs w:val="48"/>
        </w:rPr>
      </w:pPr>
      <w:r w:rsidRPr="005E216A">
        <w:rPr>
          <w:rFonts w:ascii="Abadi MT Condensed Extra Bold" w:eastAsiaTheme="minorEastAsia" w:hAnsi="Abadi MT Condensed Extra Bold"/>
          <w:b/>
          <w:iCs/>
          <w:color w:val="auto"/>
          <w:sz w:val="48"/>
          <w:szCs w:val="48"/>
        </w:rPr>
        <w:t>Scoring</w:t>
      </w:r>
    </w:p>
    <w:p w14:paraId="0CDA2CBF" w14:textId="77777777" w:rsidR="005E216A" w:rsidRDefault="005E216A" w:rsidP="002B5E03">
      <w:pPr>
        <w:jc w:val="center"/>
        <w:rPr>
          <w:rFonts w:cstheme="minorHAnsi"/>
          <w:color w:val="000000" w:themeColor="text1"/>
          <w:sz w:val="28"/>
          <w:szCs w:val="28"/>
        </w:rPr>
      </w:pPr>
    </w:p>
    <w:p w14:paraId="28F35B14" w14:textId="77777777" w:rsidR="005E216A" w:rsidRDefault="005E216A" w:rsidP="002B5E03">
      <w:pPr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The Player can score based on shooting down the opponents. Every time the player shoots one enemy down the score goes up by 10 points.</w:t>
      </w:r>
    </w:p>
    <w:p w14:paraId="1AF9D0E1" w14:textId="77777777" w:rsidR="005E216A" w:rsidRDefault="005E216A" w:rsidP="002B5E03">
      <w:pPr>
        <w:jc w:val="center"/>
        <w:rPr>
          <w:rFonts w:cstheme="minorHAnsi"/>
          <w:color w:val="000000" w:themeColor="text1"/>
          <w:sz w:val="28"/>
          <w:szCs w:val="28"/>
        </w:rPr>
      </w:pPr>
    </w:p>
    <w:p w14:paraId="7CCF0D91" w14:textId="77777777" w:rsidR="005E216A" w:rsidRPr="005E216A" w:rsidRDefault="005E216A" w:rsidP="005E216A">
      <w:pPr>
        <w:pStyle w:val="Heading1"/>
        <w:pBdr>
          <w:top w:val="single" w:sz="4" w:space="7" w:color="663366" w:themeColor="accent1"/>
          <w:bottom w:val="single" w:sz="4" w:space="0" w:color="663366" w:themeColor="accent1"/>
        </w:pBdr>
        <w:shd w:val="clear" w:color="auto" w:fill="000000" w:themeFill="text1"/>
        <w:rPr>
          <w:rFonts w:eastAsiaTheme="minorEastAsia"/>
          <w:b/>
          <w:iCs/>
          <w:color w:val="auto"/>
          <w:sz w:val="48"/>
          <w:szCs w:val="48"/>
        </w:rPr>
      </w:pPr>
      <w:r>
        <w:rPr>
          <w:rFonts w:ascii="Abadi MT Condensed Extra Bold" w:eastAsiaTheme="minorEastAsia" w:hAnsi="Abadi MT Condensed Extra Bold"/>
          <w:b/>
          <w:iCs/>
          <w:color w:val="auto"/>
          <w:sz w:val="48"/>
          <w:szCs w:val="48"/>
        </w:rPr>
        <w:t>Sound Index</w:t>
      </w:r>
    </w:p>
    <w:p w14:paraId="2E487EF8" w14:textId="77777777" w:rsidR="005E216A" w:rsidRPr="00C47464" w:rsidRDefault="005E216A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 w:rsidRPr="00C47464">
        <w:rPr>
          <w:rFonts w:cstheme="minorHAnsi"/>
          <w:b/>
          <w:color w:val="000000" w:themeColor="text1"/>
          <w:sz w:val="32"/>
          <w:szCs w:val="32"/>
        </w:rPr>
        <w:t>Exploding when opponents hit</w:t>
      </w:r>
    </w:p>
    <w:p w14:paraId="2E3BBD59" w14:textId="77777777" w:rsidR="00C47464" w:rsidRP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 w:rsidRPr="00C47464">
        <w:rPr>
          <w:rFonts w:ascii="Abadi MT Condensed Extra Bold" w:eastAsiaTheme="minorEastAsia" w:hAnsi="Abadi MT Condensed Extra Bold"/>
          <w:b/>
          <w:iCs/>
          <w:noProof/>
          <w:color w:val="auto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523795" wp14:editId="1C2B449E">
            <wp:simplePos x="0" y="0"/>
            <wp:positionH relativeFrom="column">
              <wp:posOffset>-635</wp:posOffset>
            </wp:positionH>
            <wp:positionV relativeFrom="paragraph">
              <wp:posOffset>431800</wp:posOffset>
            </wp:positionV>
            <wp:extent cx="5880735" cy="698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plode.wav" descr="movie::/Users/justinfrasca/A1_Justin_Frasca_101020604/Assets/Sounds/Explode.wav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DBBD39" w14:textId="77777777" w:rsidR="00C47464" w:rsidRP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3CF70EE5" w14:textId="77777777" w:rsidR="00C47464" w:rsidRP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6D034333" w14:textId="77777777" w:rsidR="00C47464" w:rsidRP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 w:rsidRPr="00C47464">
        <w:rPr>
          <w:rFonts w:cstheme="minorHAnsi"/>
          <w:b/>
          <w:color w:val="000000" w:themeColor="text1"/>
          <w:sz w:val="32"/>
          <w:szCs w:val="32"/>
        </w:rPr>
        <w:t>Shooting sounds</w:t>
      </w:r>
    </w:p>
    <w:p w14:paraId="3135FDD4" w14:textId="77777777" w:rsidR="00C47464" w:rsidRP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 w:rsidRPr="00C47464">
        <w:rPr>
          <w:rFonts w:ascii="Abadi MT Condensed Extra Bold" w:eastAsiaTheme="minorEastAsia" w:hAnsi="Abadi MT Condensed Extra Bold"/>
          <w:b/>
          <w:iCs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2F4340B" wp14:editId="2D7D7140">
            <wp:simplePos x="0" y="0"/>
            <wp:positionH relativeFrom="column">
              <wp:posOffset>-635</wp:posOffset>
            </wp:positionH>
            <wp:positionV relativeFrom="paragraph">
              <wp:posOffset>426085</wp:posOffset>
            </wp:positionV>
            <wp:extent cx="6452235" cy="6985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ooting.wav" descr="movie::/Users/justinfrasca/A1_Justin_Frasca_101020604/Assets/Sounds/Shooting.wav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57830E" w14:textId="77777777" w:rsidR="00C47464" w:rsidRP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5B4BB682" w14:textId="77777777" w:rsidR="00C47464" w:rsidRPr="00C47464" w:rsidRDefault="00C47464" w:rsidP="005E216A">
      <w:pPr>
        <w:rPr>
          <w:rFonts w:cstheme="minorHAnsi"/>
          <w:b/>
          <w:color w:val="000000" w:themeColor="text1"/>
          <w:sz w:val="32"/>
          <w:szCs w:val="32"/>
        </w:rPr>
      </w:pPr>
    </w:p>
    <w:p w14:paraId="02A56DF9" w14:textId="77777777" w:rsidR="005E216A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 w:rsidRPr="00C47464">
        <w:rPr>
          <w:rFonts w:cstheme="minorHAnsi"/>
          <w:b/>
          <w:color w:val="000000" w:themeColor="text1"/>
          <w:sz w:val="32"/>
          <w:szCs w:val="32"/>
        </w:rPr>
        <w:t>Background noise</w:t>
      </w:r>
      <w:r>
        <w:rPr>
          <w:rFonts w:cstheme="minorHAnsi"/>
          <w:b/>
          <w:color w:val="000000" w:themeColor="text1"/>
          <w:sz w:val="32"/>
          <w:szCs w:val="32"/>
        </w:rPr>
        <w:t xml:space="preserve"> </w:t>
      </w:r>
      <w:r w:rsidRPr="00C47464">
        <w:rPr>
          <w:rFonts w:cstheme="minorHAnsi"/>
          <w:b/>
          <w:color w:val="000000" w:themeColor="text1"/>
          <w:sz w:val="32"/>
          <w:szCs w:val="32"/>
        </w:rPr>
        <w:t>(can</w:t>
      </w:r>
      <w:r>
        <w:rPr>
          <w:rFonts w:cstheme="minorHAnsi"/>
          <w:b/>
          <w:color w:val="000000" w:themeColor="text1"/>
          <w:sz w:val="32"/>
          <w:szCs w:val="32"/>
        </w:rPr>
        <w:t>’</w:t>
      </w:r>
      <w:r w:rsidRPr="00C47464">
        <w:rPr>
          <w:rFonts w:cstheme="minorHAnsi"/>
          <w:b/>
          <w:color w:val="000000" w:themeColor="text1"/>
          <w:sz w:val="32"/>
          <w:szCs w:val="32"/>
        </w:rPr>
        <w:t>t index it)</w:t>
      </w:r>
    </w:p>
    <w:p w14:paraId="1F78ADA5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73AA51A8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680B8C25" w14:textId="77777777" w:rsidR="00C47464" w:rsidRPr="005E216A" w:rsidRDefault="00C47464" w:rsidP="00C47464">
      <w:pPr>
        <w:pStyle w:val="Heading1"/>
        <w:pBdr>
          <w:top w:val="single" w:sz="4" w:space="7" w:color="663366" w:themeColor="accent1"/>
        </w:pBdr>
        <w:shd w:val="clear" w:color="auto" w:fill="000000" w:themeFill="text1"/>
        <w:rPr>
          <w:rFonts w:eastAsiaTheme="minorEastAsia"/>
          <w:b/>
          <w:iCs/>
          <w:color w:val="auto"/>
          <w:sz w:val="48"/>
          <w:szCs w:val="48"/>
        </w:rPr>
      </w:pPr>
      <w:r>
        <w:rPr>
          <w:rFonts w:ascii="Abadi MT Condensed Extra Bold" w:eastAsiaTheme="minorEastAsia" w:hAnsi="Abadi MT Condensed Extra Bold"/>
          <w:b/>
          <w:iCs/>
          <w:color w:val="auto"/>
          <w:sz w:val="48"/>
          <w:szCs w:val="48"/>
        </w:rPr>
        <w:t>Art Index</w:t>
      </w:r>
    </w:p>
    <w:p w14:paraId="1E0C59DC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5AE00E68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rFonts w:cstheme="minorHAnsi"/>
          <w:b/>
          <w:noProof/>
          <w:color w:val="000000" w:themeColor="text1"/>
          <w:sz w:val="32"/>
          <w:szCs w:val="32"/>
        </w:rPr>
        <w:drawing>
          <wp:inline distT="0" distB="0" distL="0" distR="0" wp14:anchorId="676E6675" wp14:editId="115D87A6">
            <wp:extent cx="3366135" cy="2466006"/>
            <wp:effectExtent l="0" t="0" r="0" b="0"/>
            <wp:docPr id="19" name="Picture 1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paceship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63" cy="25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28A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rFonts w:cstheme="minorHAnsi"/>
          <w:b/>
          <w:color w:val="000000" w:themeColor="text1"/>
          <w:sz w:val="32"/>
          <w:szCs w:val="32"/>
        </w:rPr>
        <w:t>Space Ship Main</w:t>
      </w:r>
    </w:p>
    <w:p w14:paraId="67898483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rFonts w:cstheme="minorHAnsi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C29A96B" wp14:editId="75555DF6">
            <wp:extent cx="4839335" cy="2148840"/>
            <wp:effectExtent l="0" t="0" r="0" b="10160"/>
            <wp:docPr id="20" name="Picture 20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nemySpaceship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469" cy="21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383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rFonts w:cstheme="minorHAnsi"/>
          <w:b/>
          <w:color w:val="000000" w:themeColor="text1"/>
          <w:sz w:val="32"/>
          <w:szCs w:val="32"/>
        </w:rPr>
        <w:t>Enemy Spaceship</w:t>
      </w:r>
    </w:p>
    <w:p w14:paraId="189AFDFA" w14:textId="77777777" w:rsidR="00AF2266" w:rsidRDefault="00AF2266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rFonts w:cstheme="minorHAnsi"/>
          <w:b/>
          <w:noProof/>
          <w:color w:val="000000" w:themeColor="text1"/>
          <w:sz w:val="32"/>
          <w:szCs w:val="32"/>
        </w:rPr>
        <w:drawing>
          <wp:inline distT="0" distB="0" distL="0" distR="0" wp14:anchorId="67029C61" wp14:editId="6A36125F">
            <wp:extent cx="6109335" cy="3857625"/>
            <wp:effectExtent l="0" t="0" r="12065" b="3175"/>
            <wp:docPr id="21" name="Picture 2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pace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AF1" w14:textId="77777777" w:rsidR="00AF2266" w:rsidRDefault="00AF2266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  <w:r>
        <w:rPr>
          <w:rFonts w:cstheme="minorHAnsi"/>
          <w:b/>
          <w:color w:val="000000" w:themeColor="text1"/>
          <w:sz w:val="32"/>
          <w:szCs w:val="32"/>
        </w:rPr>
        <w:t xml:space="preserve">Space Background </w:t>
      </w:r>
    </w:p>
    <w:p w14:paraId="712C4F16" w14:textId="77777777" w:rsidR="00C47464" w:rsidRDefault="00C47464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4BE30065" w14:textId="77777777" w:rsidR="00FF2C96" w:rsidRDefault="00FF2C96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p w14:paraId="5E92F0D7" w14:textId="77777777" w:rsidR="00FF2C96" w:rsidRPr="00C47464" w:rsidRDefault="00FF2C96" w:rsidP="00C47464">
      <w:pPr>
        <w:jc w:val="center"/>
        <w:rPr>
          <w:rFonts w:cstheme="minorHAnsi"/>
          <w:b/>
          <w:color w:val="000000" w:themeColor="text1"/>
          <w:sz w:val="32"/>
          <w:szCs w:val="32"/>
        </w:rPr>
      </w:pPr>
    </w:p>
    <w:sectPr w:rsidR="00FF2C96" w:rsidRPr="00C47464">
      <w:footerReference w:type="default" r:id="rId2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CC8731" w14:textId="77777777" w:rsidR="00803A9E" w:rsidRDefault="00803A9E">
      <w:pPr>
        <w:spacing w:after="0" w:line="240" w:lineRule="auto"/>
      </w:pPr>
      <w:r>
        <w:separator/>
      </w:r>
    </w:p>
  </w:endnote>
  <w:endnote w:type="continuationSeparator" w:id="0">
    <w:p w14:paraId="5667A646" w14:textId="77777777" w:rsidR="00803A9E" w:rsidRDefault="00803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メイリオ">
    <w:charset w:val="80"/>
    <w:family w:val="swiss"/>
    <w:pitch w:val="variable"/>
    <w:sig w:usb0="E00002FF" w:usb1="6AC7FFFF" w:usb2="08000012" w:usb3="00000000" w:csb0="0002009F" w:csb1="00000000"/>
  </w:font>
  <w:font w:name="Abadi MT Condensed Extra Bold">
    <w:panose1 w:val="020B0A06030101010103"/>
    <w:charset w:val="00"/>
    <w:family w:val="swiss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script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03FD36" w14:textId="77777777" w:rsidR="00DE4FBE" w:rsidRPr="00DE4FBE" w:rsidRDefault="00DE4FBE" w:rsidP="00DE4FBE">
    <w:pPr>
      <w:pStyle w:val="Footer"/>
      <w:jc w:val="left"/>
      <w:rPr>
        <w:lang w:val="en-CA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AB8F1" w14:textId="77777777" w:rsidR="00803A9E" w:rsidRDefault="00803A9E">
      <w:pPr>
        <w:spacing w:after="0" w:line="240" w:lineRule="auto"/>
      </w:pPr>
      <w:r>
        <w:separator/>
      </w:r>
    </w:p>
  </w:footnote>
  <w:footnote w:type="continuationSeparator" w:id="0">
    <w:p w14:paraId="43081383" w14:textId="77777777" w:rsidR="00803A9E" w:rsidRDefault="00803A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22B"/>
    <w:rsid w:val="002B5E03"/>
    <w:rsid w:val="0039722B"/>
    <w:rsid w:val="005C5958"/>
    <w:rsid w:val="005E216A"/>
    <w:rsid w:val="00700C9C"/>
    <w:rsid w:val="00803A9E"/>
    <w:rsid w:val="009358EA"/>
    <w:rsid w:val="00A56C26"/>
    <w:rsid w:val="00AF2266"/>
    <w:rsid w:val="00BC71B3"/>
    <w:rsid w:val="00C47464"/>
    <w:rsid w:val="00DE4FBE"/>
    <w:rsid w:val="00FF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D345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3"/>
    <w:qFormat/>
    <w:pPr>
      <w:keepNext/>
      <w:keepLines/>
      <w:pBdr>
        <w:top w:val="single" w:sz="4" w:space="31" w:color="663366" w:themeColor="accent1"/>
        <w:bottom w:val="single" w:sz="4" w:space="31" w:color="663366" w:themeColor="accent1"/>
      </w:pBdr>
      <w:shd w:val="clear" w:color="auto" w:fill="663366" w:themeFill="accent1"/>
      <w:spacing w:after="32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olor w:val="FFFFFF" w:themeColor="background1"/>
      <w:sz w:val="5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60" w:line="288" w:lineRule="auto"/>
      <w:contextualSpacing/>
      <w:outlineLvl w:val="1"/>
    </w:pPr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4"/>
    </w:pPr>
    <w:rPr>
      <w:rFonts w:asciiTheme="majorHAnsi" w:eastAsiaTheme="majorEastAsia" w:hAnsiTheme="majorHAnsi" w:cstheme="majorBidi"/>
      <w:color w:val="4C264C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5"/>
    </w:pPr>
    <w:rPr>
      <w:rFonts w:asciiTheme="majorHAnsi" w:eastAsiaTheme="majorEastAsia" w:hAnsiTheme="majorHAnsi" w:cstheme="majorBidi"/>
      <w:color w:val="321932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120" w:line="240" w:lineRule="auto"/>
      <w:ind w:left="1440" w:right="1440"/>
      <w:contextualSpacing/>
    </w:pPr>
    <w:rPr>
      <w:rFonts w:eastAsiaTheme="minorEastAsia"/>
      <w:color w:val="FFFFFF" w:themeColor="background1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52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FFFFF" w:themeColor="background1"/>
      <w:sz w:val="52"/>
      <w:szCs w:val="32"/>
      <w:shd w:val="clear" w:color="auto" w:fill="663366" w:themeFill="accent1"/>
    </w:rPr>
  </w:style>
  <w:style w:type="paragraph" w:styleId="BlockText">
    <w:name w:val="Block Text"/>
    <w:basedOn w:val="Normal"/>
    <w:uiPriority w:val="3"/>
    <w:unhideWhenUsed/>
    <w:qFormat/>
    <w:pPr>
      <w:spacing w:line="240" w:lineRule="auto"/>
      <w:ind w:left="1440" w:right="1440"/>
    </w:pPr>
    <w:rPr>
      <w:rFonts w:eastAsiaTheme="minorEastAsia"/>
      <w:b/>
      <w:iCs/>
      <w:color w:val="FFFFFF" w:themeColor="background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C264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2193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C264C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www.google.ca/url?sa=i&amp;rct=j&amp;q=&amp;esrc=s&amp;source=images&amp;cd=&amp;cad=rja&amp;uact=8&amp;ved=0ahUKEwjP9IGRifzWAhVswYMKHRy_AZgQjRwIBw&amp;url=https%3A%2F%2Fwww.youtube.com%2Fwatch%3Fv%3DM2uBtg_PzKg&amp;psig=AOvVaw2WvLlywMZCJSqAHbuYMNlL&amp;ust=1508481361001783" TargetMode="External"/><Relationship Id="rId21" Type="http://schemas.openxmlformats.org/officeDocument/2006/relationships/image" Target="media/image10.jp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www.google.ca/url?sa=i&amp;rct=j&amp;q=&amp;esrc=s&amp;source=images&amp;cd=&amp;cad=rja&amp;uact=8&amp;ved=0ahUKEwiN8_a_h_zWAhVi64MKHZQpBQEQjRwIBw&amp;url=https%3A%2F%2Fwww.pinterest.com%2Fpin%2F453315518732356746%2F&amp;psig=AOvVaw01Uyi1PRPq_s16HUpeZ-DW&amp;ust=1508480917165952" TargetMode="External"/><Relationship Id="rId17" Type="http://schemas.openxmlformats.org/officeDocument/2006/relationships/image" Target="media/image8.png"/><Relationship Id="rId18" Type="http://schemas.openxmlformats.org/officeDocument/2006/relationships/hyperlink" Target="https://www.google.ca/url?sa=i&amp;rct=j&amp;q=&amp;esrc=s&amp;source=images&amp;cd=&amp;cad=rja&amp;uact=8&amp;ved=0ahUKEwjDhv_0h_zWAhVr34MKHWJ_Dp0QjRwIBw&amp;url=http%3A%2F%2Fmillionthvector.blogspot.com%2Fp%2Ffree-sprites.html&amp;psig=AOvVaw01Uyi1PRPq_s16HUpeZ-DW&amp;ust=150848091716595" TargetMode="External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ustinfrasca/Library/Containers/com.microsoft.Word/Data/Library/Caches/1033/TM10002089/Brochure.dotx" TargetMode="External"/></Relationships>
</file>

<file path=word/theme/theme1.xml><?xml version="1.0" encoding="utf-8"?>
<a:theme xmlns:a="http://schemas.openxmlformats.org/drawingml/2006/main" name="Advantage Brochure">
  <a:themeElements>
    <a:clrScheme name="Advantage">
      <a:dk1>
        <a:sysClr val="windowText" lastClr="000000"/>
      </a:dk1>
      <a:lt1>
        <a:sysClr val="window" lastClr="FFFFFF"/>
      </a:lt1>
      <a:dk2>
        <a:srgbClr val="2B142D"/>
      </a:dk2>
      <a:lt2>
        <a:srgbClr val="C3AFCC"/>
      </a:lt2>
      <a:accent1>
        <a:srgbClr val="663366"/>
      </a:accent1>
      <a:accent2>
        <a:srgbClr val="330F42"/>
      </a:accent2>
      <a:accent3>
        <a:srgbClr val="666699"/>
      </a:accent3>
      <a:accent4>
        <a:srgbClr val="999966"/>
      </a:accent4>
      <a:accent5>
        <a:srgbClr val="F7901E"/>
      </a:accent5>
      <a:accent6>
        <a:srgbClr val="A3A101"/>
      </a:accent6>
      <a:hlink>
        <a:srgbClr val="BC5FBC"/>
      </a:hlink>
      <a:folHlink>
        <a:srgbClr val="9775A7"/>
      </a:folHlink>
    </a:clrScheme>
    <a:fontScheme name="Corbel">
      <a:maj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Corbel" panose="020B050302020402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Advantage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6000000" scaled="1"/>
        </a:gradFill>
        <a:gradFill rotWithShape="1">
          <a:gsLst>
            <a:gs pos="0">
              <a:schemeClr val="phClr"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54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63500" dist="25400" dir="5400000" rotWithShape="0">
              <a:srgbClr val="808080">
                <a:alpha val="7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twoPt" dir="tl">
              <a:rot lat="0" lon="0" rev="4500000"/>
            </a:lightRig>
          </a:scene3d>
          <a:sp3d>
            <a:bevelT w="635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1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DAACA56-6547-4F01-94B0-3BD1AE9C7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290F5A-49DE-486C-9281-3D7A745E98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741E19-5A77-4B3B-9DB8-733443C973A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Brochure.dotx</Template>
  <TotalTime>40</TotalTime>
  <Pages>9</Pages>
  <Words>250</Words>
  <Characters>1426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Frasca</dc:creator>
  <cp:keywords/>
  <dc:description/>
  <cp:lastModifiedBy>Justin Frasca</cp:lastModifiedBy>
  <cp:revision>1</cp:revision>
  <dcterms:created xsi:type="dcterms:W3CDTF">2017-10-19T05:29:00Z</dcterms:created>
  <dcterms:modified xsi:type="dcterms:W3CDTF">2017-10-19T06:51:00Z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AssetID">
    <vt:lpwstr>TF10002065</vt:lpwstr>
  </property>
</Properties>
</file>